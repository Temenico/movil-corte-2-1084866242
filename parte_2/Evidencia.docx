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aps w:val="0"/>
          <w:color w:val="auto"/>
          <w:sz w:val="24"/>
          <w:szCs w:val="22"/>
          <w:lang w:eastAsia="en-US"/>
        </w:rPr>
        <w:id w:val="1146853950"/>
        <w:docPartObj>
          <w:docPartGallery w:val="Cover Pages"/>
          <w:docPartUnique/>
        </w:docPartObj>
      </w:sdtPr>
      <w:sdtEndPr>
        <w:rPr>
          <w:b/>
          <w:sz w:val="2"/>
        </w:rPr>
      </w:sdtEndPr>
      <w:sdtContent>
        <w:p w14:paraId="2795BEE3" w14:textId="77777777" w:rsidR="00B27467" w:rsidRDefault="00B27467" w:rsidP="008D5EA4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9B2F3BA" wp14:editId="213CEDA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3" name="Grupo 3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32DDB7D" w14:textId="30754F5D" w:rsidR="00B27467" w:rsidRPr="00501803" w:rsidRDefault="00675587" w:rsidP="006A5E45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octubre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6" name="Grupo 3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7" name="Grupo 3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8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0" name="Grupo 5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1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9B2F3BA" id="Grupo 3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">
                    <v:rect id="Rectángulo 3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32DDB7D" w14:textId="30754F5D" w:rsidR="00B27467" w:rsidRPr="00501803" w:rsidRDefault="00675587" w:rsidP="006A5E45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octubre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3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<v:group id="Grupo 3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yp2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KVw/RJ/gCz+AQAA//8DAFBLAQItABQABgAIAAAAIQDb4fbL7gAAAIUBAAATAAAAAAAAAAAA&#10;AAAAAAAAAABbQ29udGVudF9UeXBlc10ueG1sUEsBAi0AFAAGAAgAAAAhAFr0LFu/AAAAFQEAAAsA&#10;AAAAAAAAAAAAAAAAHwEAAF9yZWxzLy5yZWxzUEsBAi0AFAAGAAgAAAAhAMDPKnb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5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976EE26" wp14:editId="229AFBA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1DF45C" w14:textId="77777777" w:rsidR="00B27467" w:rsidRPr="00403E25" w:rsidRDefault="00000000" w:rsidP="008D5EA4">
                                <w:pPr>
                                  <w:pStyle w:val="Sinespaciado"/>
                                </w:pPr>
                                <w:sdt>
                                  <w:sdt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C97D9F">
                                      <w:t>Nicolas Tello Mendez</w:t>
                                    </w:r>
                                  </w:sdtContent>
                                </w:sdt>
                              </w:p>
                              <w:p w14:paraId="56345605" w14:textId="77777777" w:rsidR="00B27467" w:rsidRPr="00403E25" w:rsidRDefault="00000000" w:rsidP="008D5EA4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sz w:val="22"/>
                                      <w:szCs w:val="22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03E25" w:rsidRPr="008D5EA4">
                                      <w:rPr>
                                        <w:sz w:val="22"/>
                                        <w:szCs w:val="22"/>
                                      </w:rPr>
                                      <w:t>Ing</w:t>
                                    </w:r>
                                    <w:r w:rsidR="008D5EA4" w:rsidRPr="008D5EA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enieria de </w:t>
                                    </w:r>
                                    <w:r w:rsidR="00403E25" w:rsidRPr="008D5EA4">
                                      <w:rPr>
                                        <w:sz w:val="22"/>
                                        <w:szCs w:val="22"/>
                                      </w:rPr>
                                      <w:t>sistemas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76EE2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561DF45C" w14:textId="77777777" w:rsidR="00B27467" w:rsidRPr="00403E25" w:rsidRDefault="00000000" w:rsidP="008D5EA4">
                          <w:pPr>
                            <w:pStyle w:val="Sinespaciado"/>
                          </w:pPr>
                          <w:sdt>
                            <w:sdt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C97D9F">
                                <w:t>Nicolas Tello Mendez</w:t>
                              </w:r>
                            </w:sdtContent>
                          </w:sdt>
                        </w:p>
                        <w:p w14:paraId="56345605" w14:textId="77777777" w:rsidR="00B27467" w:rsidRPr="00403E25" w:rsidRDefault="00000000" w:rsidP="008D5EA4">
                          <w:pPr>
                            <w:pStyle w:val="Sinespaciado"/>
                          </w:pPr>
                          <w:sdt>
                            <w:sdtPr>
                              <w:rPr>
                                <w:sz w:val="22"/>
                                <w:szCs w:val="22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03E25" w:rsidRPr="008D5EA4">
                                <w:rPr>
                                  <w:sz w:val="22"/>
                                  <w:szCs w:val="22"/>
                                </w:rPr>
                                <w:t>Ing</w:t>
                              </w:r>
                              <w:r w:rsidR="008D5EA4" w:rsidRPr="008D5EA4">
                                <w:rPr>
                                  <w:sz w:val="22"/>
                                  <w:szCs w:val="22"/>
                                </w:rPr>
                                <w:t xml:space="preserve">enieria de </w:t>
                              </w:r>
                              <w:r w:rsidR="00403E25" w:rsidRPr="008D5EA4">
                                <w:rPr>
                                  <w:sz w:val="22"/>
                                  <w:szCs w:val="22"/>
                                </w:rPr>
                                <w:t>sistemas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EB4F2F6" wp14:editId="6ED9912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A973F0" w14:textId="4F9DB4D0" w:rsidR="00B27467" w:rsidRPr="00D05428" w:rsidRDefault="00000000" w:rsidP="008D5EA4">
                                <w:pPr>
                                  <w:pStyle w:val="Sinespaciado"/>
                                  <w:rPr>
                                    <w:rFonts w:eastAsiaTheme="majorEastAsia"/>
                                    <w:b/>
                                    <w:bCs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/>
                                      <w:b/>
                                      <w:bCs/>
                                      <w:color w:val="002060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675587">
                                      <w:rPr>
                                        <w:rFonts w:eastAsiaTheme="majorEastAsia"/>
                                        <w:b/>
                                        <w:bCs/>
                                        <w:color w:val="002060"/>
                                        <w:sz w:val="52"/>
                                        <w:szCs w:val="52"/>
                                      </w:rPr>
                                      <w:t>Parcial</w:t>
                                    </w:r>
                                  </w:sdtContent>
                                </w:sdt>
                              </w:p>
                              <w:p w14:paraId="46D1AFDB" w14:textId="492961E2" w:rsidR="00B27467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67558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Segundo Corte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EB4F2F6"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73A973F0" w14:textId="4F9DB4D0" w:rsidR="00B27467" w:rsidRPr="00D05428" w:rsidRDefault="00000000" w:rsidP="008D5EA4">
                          <w:pPr>
                            <w:pStyle w:val="Sinespaciado"/>
                            <w:rPr>
                              <w:rFonts w:eastAsiaTheme="majorEastAsia"/>
                              <w:b/>
                              <w:bCs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rFonts w:eastAsiaTheme="majorEastAsia"/>
                                <w:b/>
                                <w:bCs/>
                                <w:color w:val="002060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675587">
                                <w:rPr>
                                  <w:rFonts w:eastAsiaTheme="majorEastAsia"/>
                                  <w:b/>
                                  <w:bCs/>
                                  <w:color w:val="002060"/>
                                  <w:sz w:val="52"/>
                                  <w:szCs w:val="52"/>
                                </w:rPr>
                                <w:t>Parcial</w:t>
                              </w:r>
                            </w:sdtContent>
                          </w:sdt>
                        </w:p>
                        <w:p w14:paraId="46D1AFDB" w14:textId="492961E2" w:rsidR="00B27467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67558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Segundo Corte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6C8E188" w14:textId="77777777" w:rsidR="00B27467" w:rsidRDefault="00C97D9F">
          <w:pPr>
            <w:rPr>
              <w:rFonts w:eastAsiaTheme="minorEastAsia"/>
              <w:sz w:val="2"/>
              <w:lang w:eastAsia="es-CO"/>
            </w:rPr>
          </w:pPr>
          <w:r w:rsidRPr="00C97D9F">
            <w:rPr>
              <w:rFonts w:eastAsiaTheme="minorEastAsia"/>
              <w:b/>
              <w:noProof/>
              <w:sz w:val="2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2BA31B9A" wp14:editId="2B66BBE3">
                    <wp:simplePos x="0" y="0"/>
                    <wp:positionH relativeFrom="column">
                      <wp:posOffset>3765550</wp:posOffset>
                    </wp:positionH>
                    <wp:positionV relativeFrom="paragraph">
                      <wp:posOffset>7107555</wp:posOffset>
                    </wp:positionV>
                    <wp:extent cx="2360930" cy="1404620"/>
                    <wp:effectExtent l="0" t="0" r="0" b="5715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557E79" w14:textId="5A8DC27D" w:rsidR="00C97D9F" w:rsidRPr="00D05428" w:rsidRDefault="00675587" w:rsidP="00C97D9F">
                                <w:pPr>
                                  <w:jc w:val="right"/>
                                  <w:rPr>
                                    <w:color w:val="3B3838" w:themeColor="background2" w:themeShade="40"/>
                                    <w:sz w:val="28"/>
                                    <w:szCs w:val="24"/>
                                    <w:lang w:val="es-MX"/>
                                  </w:rPr>
                                </w:pPr>
                                <w:r>
                                  <w:rPr>
                                    <w:color w:val="3B3838" w:themeColor="background2" w:themeShade="40"/>
                                    <w:sz w:val="28"/>
                                    <w:szCs w:val="24"/>
                                    <w:lang w:val="es-MX"/>
                                  </w:rPr>
                                  <w:t>Programación Móvil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BA31B9A" id="Cuadro de texto 2" o:spid="_x0000_s1057" type="#_x0000_t202" style="position:absolute;margin-left:296.5pt;margin-top:559.6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" filled="f" stroked="f">
                    <v:textbox style="mso-fit-shape-to-text:t">
                      <w:txbxContent>
                        <w:p w14:paraId="39557E79" w14:textId="5A8DC27D" w:rsidR="00C97D9F" w:rsidRPr="00D05428" w:rsidRDefault="00675587" w:rsidP="00C97D9F">
                          <w:pPr>
                            <w:jc w:val="right"/>
                            <w:rPr>
                              <w:color w:val="3B3838" w:themeColor="background2" w:themeShade="40"/>
                              <w:sz w:val="28"/>
                              <w:szCs w:val="24"/>
                              <w:lang w:val="es-MX"/>
                            </w:rPr>
                          </w:pPr>
                          <w:r>
                            <w:rPr>
                              <w:color w:val="3B3838" w:themeColor="background2" w:themeShade="40"/>
                              <w:sz w:val="28"/>
                              <w:szCs w:val="24"/>
                              <w:lang w:val="es-MX"/>
                            </w:rPr>
                            <w:t>Programación Móvil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27467">
            <w:rPr>
              <w:rFonts w:eastAsiaTheme="minorEastAsia"/>
              <w:b/>
              <w:sz w:val="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  <w:lang w:val="es-ES" w:eastAsia="en-US"/>
        </w:rPr>
        <w:id w:val="-40614758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380FACB" w14:textId="77777777" w:rsidR="00615547" w:rsidRDefault="00615547" w:rsidP="00C67565">
          <w:pPr>
            <w:pStyle w:val="TtuloTDC"/>
          </w:pPr>
          <w:r>
            <w:rPr>
              <w:lang w:val="es-ES"/>
            </w:rPr>
            <w:t>Contenido</w:t>
          </w:r>
        </w:p>
        <w:p w14:paraId="1622162A" w14:textId="77777777" w:rsidR="00615547" w:rsidRDefault="00000000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BA462A">
            <w:rPr>
              <w:rFonts w:eastAsiaTheme="minorEastAsia" w:cs="Times New Roman"/>
              <w:b/>
              <w:bCs/>
              <w:noProof/>
              <w:lang w:val="es-ES" w:eastAsia="es-CO"/>
            </w:rPr>
            <w:t>No se encontraron entradas de tabla de contenido.</w:t>
          </w:r>
          <w:r>
            <w:rPr>
              <w:rFonts w:eastAsiaTheme="minorEastAsia" w:cs="Times New Roman"/>
              <w:b/>
              <w:bCs/>
              <w:noProof/>
              <w:lang w:val="es-ES" w:eastAsia="es-CO"/>
            </w:rPr>
            <w:fldChar w:fldCharType="end"/>
          </w:r>
        </w:p>
      </w:sdtContent>
    </w:sdt>
    <w:p w14:paraId="34B9099F" w14:textId="28762574" w:rsidR="00F713FB" w:rsidRDefault="00734ACE" w:rsidP="00BA462A">
      <w:r>
        <w:br w:type="page"/>
      </w:r>
      <w:r w:rsidR="00675587" w:rsidRPr="00675587">
        <w:rPr>
          <w:noProof/>
        </w:rPr>
        <w:lastRenderedPageBreak/>
        <w:drawing>
          <wp:inline distT="0" distB="0" distL="0" distR="0" wp14:anchorId="57879334" wp14:editId="69701DAE">
            <wp:extent cx="5612130" cy="3155315"/>
            <wp:effectExtent l="0" t="0" r="7620" b="6985"/>
            <wp:docPr id="494565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65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1FEB" w14:textId="30210F46" w:rsidR="00675587" w:rsidRDefault="00675587" w:rsidP="00BA462A">
      <w:r w:rsidRPr="00675587">
        <w:rPr>
          <w:noProof/>
        </w:rPr>
        <w:drawing>
          <wp:inline distT="0" distB="0" distL="0" distR="0" wp14:anchorId="7F53CBEA" wp14:editId="3F10B626">
            <wp:extent cx="5612130" cy="3155315"/>
            <wp:effectExtent l="0" t="0" r="7620" b="6985"/>
            <wp:docPr id="871660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603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5C62" w14:textId="77777777" w:rsidR="00675587" w:rsidRDefault="00675587" w:rsidP="00BA462A"/>
    <w:p w14:paraId="7962D13D" w14:textId="1F9AF996" w:rsidR="00675587" w:rsidRDefault="00675587" w:rsidP="00BA462A">
      <w:r w:rsidRPr="00675587">
        <w:rPr>
          <w:noProof/>
        </w:rPr>
        <w:lastRenderedPageBreak/>
        <w:drawing>
          <wp:inline distT="0" distB="0" distL="0" distR="0" wp14:anchorId="1765B0AF" wp14:editId="76DA17B1">
            <wp:extent cx="5612130" cy="3155315"/>
            <wp:effectExtent l="0" t="0" r="7620" b="6985"/>
            <wp:docPr id="749741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418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F3EA" w14:textId="7F8BAA6C" w:rsidR="00675587" w:rsidRDefault="00675587" w:rsidP="00BA462A">
      <w:r w:rsidRPr="00675587">
        <w:rPr>
          <w:noProof/>
        </w:rPr>
        <w:drawing>
          <wp:inline distT="0" distB="0" distL="0" distR="0" wp14:anchorId="2C15E7D9" wp14:editId="072B5B56">
            <wp:extent cx="5612130" cy="3155315"/>
            <wp:effectExtent l="0" t="0" r="7620" b="6985"/>
            <wp:docPr id="336298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98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0AE9" w14:textId="77777777" w:rsidR="00675587" w:rsidRDefault="00675587" w:rsidP="00BA462A"/>
    <w:p w14:paraId="6F88E8D1" w14:textId="1B51C19E" w:rsidR="00675587" w:rsidRDefault="00675587" w:rsidP="00BA462A">
      <w:r w:rsidRPr="00675587">
        <w:rPr>
          <w:noProof/>
        </w:rPr>
        <w:lastRenderedPageBreak/>
        <w:drawing>
          <wp:inline distT="0" distB="0" distL="0" distR="0" wp14:anchorId="2A7D9A80" wp14:editId="52D1D3A4">
            <wp:extent cx="5612130" cy="3155315"/>
            <wp:effectExtent l="0" t="0" r="7620" b="6985"/>
            <wp:docPr id="202452248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22484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A968" w14:textId="77777777" w:rsidR="00675587" w:rsidRDefault="00675587" w:rsidP="00BA462A"/>
    <w:p w14:paraId="22BCE8A9" w14:textId="1425B505" w:rsidR="00675587" w:rsidRDefault="00675587" w:rsidP="00BA462A">
      <w:r w:rsidRPr="00675587">
        <w:rPr>
          <w:noProof/>
        </w:rPr>
        <w:drawing>
          <wp:inline distT="0" distB="0" distL="0" distR="0" wp14:anchorId="059E4AD9" wp14:editId="75701D46">
            <wp:extent cx="5612130" cy="3155315"/>
            <wp:effectExtent l="0" t="0" r="7620" b="6985"/>
            <wp:docPr id="85448715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87157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EE91" w14:textId="77777777" w:rsidR="00675587" w:rsidRDefault="00675587" w:rsidP="00BA462A"/>
    <w:p w14:paraId="0BDFA42E" w14:textId="02CFABAB" w:rsidR="00675587" w:rsidRDefault="009622D5" w:rsidP="00BA462A">
      <w:r w:rsidRPr="009622D5">
        <w:rPr>
          <w:noProof/>
        </w:rPr>
        <w:lastRenderedPageBreak/>
        <w:drawing>
          <wp:inline distT="0" distB="0" distL="0" distR="0" wp14:anchorId="73F97883" wp14:editId="6DC9DF31">
            <wp:extent cx="5612130" cy="3155315"/>
            <wp:effectExtent l="0" t="0" r="7620" b="6985"/>
            <wp:docPr id="2118558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588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0889" w14:textId="77777777" w:rsidR="000F7CBC" w:rsidRDefault="000F7CBC" w:rsidP="00BA462A"/>
    <w:p w14:paraId="371A159B" w14:textId="5AB7E08F" w:rsidR="000F7CBC" w:rsidRDefault="000F7CBC" w:rsidP="00BA462A">
      <w:r w:rsidRPr="000F7CBC">
        <w:drawing>
          <wp:inline distT="0" distB="0" distL="0" distR="0" wp14:anchorId="5B2EC53C" wp14:editId="521830A0">
            <wp:extent cx="5612130" cy="3155315"/>
            <wp:effectExtent l="0" t="0" r="7620" b="6985"/>
            <wp:docPr id="1506129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299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1BAD" w14:textId="2408247B" w:rsidR="009622D5" w:rsidRPr="007954C8" w:rsidRDefault="00D4020C" w:rsidP="00BA462A">
      <w:r w:rsidRPr="00D4020C">
        <w:rPr>
          <w:noProof/>
        </w:rPr>
        <w:lastRenderedPageBreak/>
        <w:drawing>
          <wp:inline distT="0" distB="0" distL="0" distR="0" wp14:anchorId="676C5960" wp14:editId="6AE69AD8">
            <wp:extent cx="5612130" cy="3155315"/>
            <wp:effectExtent l="0" t="0" r="7620" b="6985"/>
            <wp:docPr id="1730503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037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22D5" w:rsidRPr="007954C8" w:rsidSect="00585C40">
      <w:footerReference w:type="default" r:id="rId18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897875" w14:textId="77777777" w:rsidR="00295354" w:rsidRDefault="00295354" w:rsidP="00D54462">
      <w:pPr>
        <w:spacing w:after="0" w:line="240" w:lineRule="auto"/>
      </w:pPr>
      <w:r>
        <w:separator/>
      </w:r>
    </w:p>
  </w:endnote>
  <w:endnote w:type="continuationSeparator" w:id="0">
    <w:p w14:paraId="134484F5" w14:textId="77777777" w:rsidR="00295354" w:rsidRDefault="00295354" w:rsidP="00D544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99944289"/>
      <w:docPartObj>
        <w:docPartGallery w:val="Page Numbers (Bottom of Page)"/>
        <w:docPartUnique/>
      </w:docPartObj>
    </w:sdtPr>
    <w:sdtContent>
      <w:p w14:paraId="2F775725" w14:textId="77777777" w:rsidR="00615547" w:rsidRDefault="00615547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B91BED8" wp14:editId="01534940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9525" t="9525" r="9525" b="9525"/>
                  <wp:wrapNone/>
                  <wp:docPr id="2" name="Elips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ADC1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A74CB1A" w14:textId="77777777" w:rsidR="00615547" w:rsidRDefault="00615547">
                              <w:pPr>
                                <w:pStyle w:val="Piedepgina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w14:anchorId="5B91BED8" id="Elipse 2" o:spid="_x0000_s1058" style="position:absolute;margin-left:0;margin-top:0;width:44.25pt;height:44.25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" filled="f" fillcolor="#c0504d" strokecolor="#adc1d9" strokeweight="1pt">
                  <v:textbox inset=",0,,0">
                    <w:txbxContent>
                      <w:p w14:paraId="6A74CB1A" w14:textId="77777777" w:rsidR="00615547" w:rsidRDefault="00615547">
                        <w:pPr>
                          <w:pStyle w:val="Piedepgina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es-ES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BDE9B6" w14:textId="77777777" w:rsidR="00295354" w:rsidRDefault="00295354" w:rsidP="00D54462">
      <w:pPr>
        <w:spacing w:after="0" w:line="240" w:lineRule="auto"/>
      </w:pPr>
      <w:r>
        <w:separator/>
      </w:r>
    </w:p>
  </w:footnote>
  <w:footnote w:type="continuationSeparator" w:id="0">
    <w:p w14:paraId="277BD7BF" w14:textId="77777777" w:rsidR="00295354" w:rsidRDefault="00295354" w:rsidP="00D544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052E26"/>
    <w:multiLevelType w:val="hybridMultilevel"/>
    <w:tmpl w:val="64C43678"/>
    <w:lvl w:ilvl="0" w:tplc="DFDCB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D42B52"/>
    <w:multiLevelType w:val="hybridMultilevel"/>
    <w:tmpl w:val="3CD632A6"/>
    <w:lvl w:ilvl="0" w:tplc="DFDCB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10298A"/>
    <w:multiLevelType w:val="hybridMultilevel"/>
    <w:tmpl w:val="8616633E"/>
    <w:lvl w:ilvl="0" w:tplc="DFDCB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C60C50"/>
    <w:multiLevelType w:val="hybridMultilevel"/>
    <w:tmpl w:val="2868A72A"/>
    <w:lvl w:ilvl="0" w:tplc="DFDCB1D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102429C"/>
    <w:multiLevelType w:val="hybridMultilevel"/>
    <w:tmpl w:val="1A3CE9B6"/>
    <w:lvl w:ilvl="0" w:tplc="DFDCB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B318E5"/>
    <w:multiLevelType w:val="hybridMultilevel"/>
    <w:tmpl w:val="970AE05C"/>
    <w:lvl w:ilvl="0" w:tplc="DFDCB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DE33F3"/>
    <w:multiLevelType w:val="hybridMultilevel"/>
    <w:tmpl w:val="CC6CC65A"/>
    <w:lvl w:ilvl="0" w:tplc="012401FE">
      <w:start w:val="1"/>
      <w:numFmt w:val="bullet"/>
      <w:pStyle w:val="Ttulo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026313">
    <w:abstractNumId w:val="6"/>
  </w:num>
  <w:num w:numId="2" w16cid:durableId="493034843">
    <w:abstractNumId w:val="5"/>
  </w:num>
  <w:num w:numId="3" w16cid:durableId="520818967">
    <w:abstractNumId w:val="4"/>
  </w:num>
  <w:num w:numId="4" w16cid:durableId="2122989148">
    <w:abstractNumId w:val="0"/>
  </w:num>
  <w:num w:numId="5" w16cid:durableId="736710822">
    <w:abstractNumId w:val="2"/>
  </w:num>
  <w:num w:numId="6" w16cid:durableId="735594067">
    <w:abstractNumId w:val="1"/>
  </w:num>
  <w:num w:numId="7" w16cid:durableId="4522085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587"/>
    <w:rsid w:val="000832EF"/>
    <w:rsid w:val="000F7CBC"/>
    <w:rsid w:val="0013126F"/>
    <w:rsid w:val="001A5131"/>
    <w:rsid w:val="00295354"/>
    <w:rsid w:val="00317BDA"/>
    <w:rsid w:val="003A2086"/>
    <w:rsid w:val="003A2201"/>
    <w:rsid w:val="003B28FD"/>
    <w:rsid w:val="003D0447"/>
    <w:rsid w:val="00403E25"/>
    <w:rsid w:val="00492E26"/>
    <w:rsid w:val="00501803"/>
    <w:rsid w:val="00545A10"/>
    <w:rsid w:val="00585C40"/>
    <w:rsid w:val="00615547"/>
    <w:rsid w:val="00632361"/>
    <w:rsid w:val="00675587"/>
    <w:rsid w:val="006A5E45"/>
    <w:rsid w:val="006D069E"/>
    <w:rsid w:val="00722862"/>
    <w:rsid w:val="00734ACE"/>
    <w:rsid w:val="007954C8"/>
    <w:rsid w:val="00807F3B"/>
    <w:rsid w:val="008D5EA4"/>
    <w:rsid w:val="009160FA"/>
    <w:rsid w:val="009279D9"/>
    <w:rsid w:val="009622D5"/>
    <w:rsid w:val="00A14425"/>
    <w:rsid w:val="00AA3326"/>
    <w:rsid w:val="00B27467"/>
    <w:rsid w:val="00B9656A"/>
    <w:rsid w:val="00BA462A"/>
    <w:rsid w:val="00C50B08"/>
    <w:rsid w:val="00C66556"/>
    <w:rsid w:val="00C67565"/>
    <w:rsid w:val="00C97D9F"/>
    <w:rsid w:val="00D05428"/>
    <w:rsid w:val="00D4020C"/>
    <w:rsid w:val="00D54462"/>
    <w:rsid w:val="00DF0316"/>
    <w:rsid w:val="00E527D0"/>
    <w:rsid w:val="00F2781C"/>
    <w:rsid w:val="00F462C6"/>
    <w:rsid w:val="00F71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AB9D12"/>
  <w15:chartTrackingRefBased/>
  <w15:docId w15:val="{87A4F445-8BC5-4792-AB8C-4D03D81CF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LETRA"/>
    <w:qFormat/>
    <w:rsid w:val="00C50B08"/>
    <w:rPr>
      <w:sz w:val="24"/>
    </w:rPr>
  </w:style>
  <w:style w:type="paragraph" w:styleId="Ttulo1">
    <w:name w:val="heading 1"/>
    <w:aliases w:val="TITULO"/>
    <w:basedOn w:val="Normal"/>
    <w:next w:val="Normal"/>
    <w:link w:val="Ttulo1Car"/>
    <w:autoRedefine/>
    <w:uiPriority w:val="9"/>
    <w:qFormat/>
    <w:rsid w:val="00C67565"/>
    <w:pPr>
      <w:keepNext/>
      <w:keepLines/>
      <w:spacing w:before="240" w:after="0" w:line="360" w:lineRule="auto"/>
      <w:outlineLvl w:val="0"/>
    </w:pPr>
    <w:rPr>
      <w:rFonts w:asciiTheme="majorHAnsi" w:eastAsiaTheme="majorEastAsia" w:hAnsiTheme="majorHAnsi" w:cstheme="majorBidi"/>
      <w:b/>
      <w:color w:val="C00000"/>
      <w:sz w:val="40"/>
      <w:szCs w:val="32"/>
    </w:rPr>
  </w:style>
  <w:style w:type="paragraph" w:styleId="Ttulo2">
    <w:name w:val="heading 2"/>
    <w:aliases w:val="Subtitulo"/>
    <w:basedOn w:val="Normal"/>
    <w:next w:val="Normal"/>
    <w:link w:val="Ttulo2Car"/>
    <w:autoRedefine/>
    <w:uiPriority w:val="9"/>
    <w:unhideWhenUsed/>
    <w:qFormat/>
    <w:rsid w:val="00C675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FF3300"/>
      <w:sz w:val="32"/>
      <w:szCs w:val="26"/>
    </w:rPr>
  </w:style>
  <w:style w:type="paragraph" w:styleId="Ttulo3">
    <w:name w:val="heading 3"/>
    <w:aliases w:val="Preguntas"/>
    <w:basedOn w:val="Normal"/>
    <w:next w:val="Normal"/>
    <w:link w:val="Ttulo3Car"/>
    <w:autoRedefine/>
    <w:uiPriority w:val="9"/>
    <w:unhideWhenUsed/>
    <w:qFormat/>
    <w:rsid w:val="000832EF"/>
    <w:pPr>
      <w:keepNext/>
      <w:keepLines/>
      <w:numPr>
        <w:numId w:val="1"/>
      </w:numPr>
      <w:spacing w:before="40" w:after="0"/>
      <w:outlineLvl w:val="2"/>
    </w:pPr>
    <w:rPr>
      <w:rFonts w:eastAsiaTheme="majorEastAsia" w:cstheme="majorBidi"/>
      <w:sz w:val="28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675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autoRedefine/>
    <w:uiPriority w:val="1"/>
    <w:qFormat/>
    <w:rsid w:val="008D5EA4"/>
    <w:pPr>
      <w:spacing w:after="0" w:line="240" w:lineRule="auto"/>
    </w:pPr>
    <w:rPr>
      <w:rFonts w:eastAsiaTheme="minorEastAsia"/>
      <w:caps/>
      <w:color w:val="595959" w:themeColor="text1" w:themeTint="A6"/>
      <w:sz w:val="28"/>
      <w:szCs w:val="28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D5EA4"/>
    <w:rPr>
      <w:rFonts w:eastAsiaTheme="minorEastAsia"/>
      <w:caps/>
      <w:color w:val="595959" w:themeColor="text1" w:themeTint="A6"/>
      <w:sz w:val="28"/>
      <w:szCs w:val="28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D5446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4462"/>
  </w:style>
  <w:style w:type="paragraph" w:styleId="Piedepgina">
    <w:name w:val="footer"/>
    <w:basedOn w:val="Normal"/>
    <w:link w:val="PiedepginaCar"/>
    <w:uiPriority w:val="99"/>
    <w:unhideWhenUsed/>
    <w:rsid w:val="00D5446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4462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15547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15547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15547"/>
    <w:rPr>
      <w:vertAlign w:val="superscript"/>
    </w:rPr>
  </w:style>
  <w:style w:type="character" w:customStyle="1" w:styleId="Ttulo1Car">
    <w:name w:val="Título 1 Car"/>
    <w:aliases w:val="TITULO Car"/>
    <w:basedOn w:val="Fuentedeprrafopredeter"/>
    <w:link w:val="Ttulo1"/>
    <w:uiPriority w:val="9"/>
    <w:rsid w:val="00C67565"/>
    <w:rPr>
      <w:rFonts w:asciiTheme="majorHAnsi" w:eastAsiaTheme="majorEastAsia" w:hAnsiTheme="majorHAnsi" w:cstheme="majorBidi"/>
      <w:b/>
      <w:color w:val="C00000"/>
      <w:sz w:val="40"/>
      <w:szCs w:val="32"/>
    </w:rPr>
  </w:style>
  <w:style w:type="paragraph" w:styleId="TtuloTDC">
    <w:name w:val="TOC Heading"/>
    <w:basedOn w:val="Ttulo1"/>
    <w:next w:val="Normal"/>
    <w:uiPriority w:val="39"/>
    <w:unhideWhenUsed/>
    <w:rsid w:val="00C67565"/>
    <w:pPr>
      <w:outlineLvl w:val="9"/>
    </w:pPr>
    <w:rPr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615547"/>
    <w:pPr>
      <w:spacing w:after="100"/>
      <w:ind w:left="220"/>
    </w:pPr>
    <w:rPr>
      <w:rFonts w:eastAsiaTheme="minorEastAsia"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615547"/>
    <w:pPr>
      <w:spacing w:after="100"/>
    </w:pPr>
    <w:rPr>
      <w:rFonts w:eastAsiaTheme="minorEastAsia"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615547"/>
    <w:pPr>
      <w:spacing w:after="100"/>
      <w:ind w:left="440"/>
    </w:pPr>
    <w:rPr>
      <w:rFonts w:eastAsiaTheme="minorEastAsia" w:cs="Times New Roman"/>
      <w:lang w:eastAsia="es-CO"/>
    </w:rPr>
  </w:style>
  <w:style w:type="character" w:styleId="Textodelmarcadordeposicin">
    <w:name w:val="Placeholder Text"/>
    <w:basedOn w:val="Fuentedeprrafopredeter"/>
    <w:uiPriority w:val="99"/>
    <w:semiHidden/>
    <w:rsid w:val="00734ACE"/>
    <w:rPr>
      <w:color w:val="808080"/>
    </w:rPr>
  </w:style>
  <w:style w:type="character" w:customStyle="1" w:styleId="Ttulo2Car">
    <w:name w:val="Título 2 Car"/>
    <w:aliases w:val="Subtitulo Car"/>
    <w:basedOn w:val="Fuentedeprrafopredeter"/>
    <w:link w:val="Ttulo2"/>
    <w:uiPriority w:val="9"/>
    <w:rsid w:val="00C67565"/>
    <w:rPr>
      <w:rFonts w:asciiTheme="majorHAnsi" w:eastAsiaTheme="majorEastAsia" w:hAnsiTheme="majorHAnsi" w:cstheme="majorBidi"/>
      <w:color w:val="FF3300"/>
      <w:sz w:val="32"/>
      <w:szCs w:val="26"/>
    </w:rPr>
  </w:style>
  <w:style w:type="character" w:styleId="Hipervnculo">
    <w:name w:val="Hyperlink"/>
    <w:basedOn w:val="Fuentedeprrafopredeter"/>
    <w:uiPriority w:val="99"/>
    <w:unhideWhenUsed/>
    <w:rsid w:val="00734ACE"/>
    <w:rPr>
      <w:color w:val="0563C1" w:themeColor="hyperlink"/>
      <w:u w:val="single"/>
    </w:rPr>
  </w:style>
  <w:style w:type="character" w:customStyle="1" w:styleId="Ttulo3Car">
    <w:name w:val="Título 3 Car"/>
    <w:aliases w:val="Preguntas Car"/>
    <w:basedOn w:val="Fuentedeprrafopredeter"/>
    <w:link w:val="Ttulo3"/>
    <w:uiPriority w:val="9"/>
    <w:rsid w:val="000832EF"/>
    <w:rPr>
      <w:rFonts w:eastAsiaTheme="majorEastAsia" w:cstheme="majorBidi"/>
      <w:sz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C675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">
    <w:name w:val="Title"/>
    <w:basedOn w:val="Normal"/>
    <w:next w:val="Normal"/>
    <w:link w:val="TtuloCar"/>
    <w:uiPriority w:val="10"/>
    <w:qFormat/>
    <w:rsid w:val="00C675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675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C50B08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8D5E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14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ELLO\Documents\Plantillas%20personalizadas%20de%20Office\Portada.do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octubre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3835E87-560E-4158-BCCF-E3BAC33E5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Portada.dotm</Template>
  <TotalTime>58</TotalTime>
  <Pages>1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Parcial</vt:lpstr>
    </vt:vector>
  </TitlesOfParts>
  <Company>Ingenieria de sistemas</Company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Parcial</dc:title>
  <dc:subject>Segundo Corte</dc:subject>
  <dc:creator>Nicolas Tello Mendez</dc:creator>
  <cp:keywords/>
  <dc:description/>
  <cp:lastModifiedBy>Nicolas Tello</cp:lastModifiedBy>
  <cp:revision>3</cp:revision>
  <dcterms:created xsi:type="dcterms:W3CDTF">2024-10-08T02:01:00Z</dcterms:created>
  <dcterms:modified xsi:type="dcterms:W3CDTF">2024-10-08T03:00:00Z</dcterms:modified>
</cp:coreProperties>
</file>